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81F53" w14:textId="780CD561" w:rsidR="000F7F7B" w:rsidRDefault="006D2D4E">
      <w:pPr>
        <w:pStyle w:val="Subtitle"/>
      </w:pPr>
      <w:r>
        <w:t>MA322 – Scientific Computing Laboratory</w:t>
      </w:r>
    </w:p>
    <w:p w14:paraId="6C96711E" w14:textId="404DC87F" w:rsidR="000F7F7B" w:rsidRDefault="006D2D4E">
      <w:pPr>
        <w:pStyle w:val="Title"/>
      </w:pPr>
      <w:r>
        <w:t>Lab – 11</w:t>
      </w:r>
    </w:p>
    <w:p w14:paraId="2750FDE8" w14:textId="72542E3B" w:rsidR="000F7F7B" w:rsidRDefault="006D2D4E" w:rsidP="006D2D4E">
      <w:pPr>
        <w:pStyle w:val="Author"/>
        <w:spacing w:after="240"/>
      </w:pPr>
      <w:proofErr w:type="spellStart"/>
      <w:r>
        <w:t>Dipanshu</w:t>
      </w:r>
      <w:proofErr w:type="spellEnd"/>
      <w:r>
        <w:t xml:space="preserve"> Goyal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210123083</w:t>
      </w:r>
    </w:p>
    <w:p w14:paraId="743EA685" w14:textId="400273C8" w:rsidR="00DB64EE" w:rsidRDefault="00DB64EE" w:rsidP="00DB64EE">
      <w:pPr>
        <w:spacing w:after="0"/>
        <w:rPr>
          <w:sz w:val="28"/>
          <w:szCs w:val="28"/>
        </w:rPr>
      </w:pPr>
      <w:r>
        <w:rPr>
          <w:sz w:val="28"/>
          <w:szCs w:val="28"/>
        </w:rPr>
        <w:t>For each part of both the questions, 4 plots are formed, namely: -</w:t>
      </w:r>
    </w:p>
    <w:p w14:paraId="22873F12" w14:textId="77777777" w:rsidR="00DB64EE" w:rsidRDefault="00DB64EE" w:rsidP="00DB64E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Y(t) vs t plot for actual and approximated solutions.</w:t>
      </w:r>
    </w:p>
    <w:p w14:paraId="398B47AB" w14:textId="77777777" w:rsidR="00DB64EE" w:rsidRDefault="00DB64EE" w:rsidP="00DB64E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Absolute error vs t plot.</w:t>
      </w:r>
    </w:p>
    <w:p w14:paraId="2F493274" w14:textId="77777777" w:rsidR="00DB64EE" w:rsidRDefault="00DB64EE" w:rsidP="00DB64E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N vs error. (Loglog plot)</w:t>
      </w:r>
    </w:p>
    <w:p w14:paraId="262162FC" w14:textId="77777777" w:rsidR="00DB64EE" w:rsidRDefault="00DB64EE" w:rsidP="00DB64E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N vs order of convergence.</w:t>
      </w:r>
    </w:p>
    <w:p w14:paraId="69DF2507" w14:textId="77777777" w:rsidR="00DB64EE" w:rsidRDefault="00DB64EE" w:rsidP="00DB64EE">
      <w:pPr>
        <w:spacing w:after="0"/>
        <w:rPr>
          <w:sz w:val="28"/>
          <w:szCs w:val="28"/>
        </w:rPr>
      </w:pPr>
      <w:r>
        <w:rPr>
          <w:sz w:val="28"/>
          <w:szCs w:val="28"/>
        </w:rPr>
        <w:t>Where, N is number of intervals, i.e., N = (b - a)/h.</w:t>
      </w:r>
    </w:p>
    <w:p w14:paraId="309C6253" w14:textId="2C90D419" w:rsidR="00DB64EE" w:rsidRDefault="00DB64EE" w:rsidP="00DB64EE">
      <w:pPr>
        <w:rPr>
          <w:sz w:val="28"/>
          <w:szCs w:val="28"/>
        </w:rPr>
      </w:pPr>
      <w:r>
        <w:rPr>
          <w:sz w:val="28"/>
          <w:szCs w:val="28"/>
        </w:rPr>
        <w:t>To get the last two plots, N is varied from 1 to 100, and maximum errors are taken for N and 2N. The order is calculated by log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(E</w:t>
      </w:r>
      <w:r>
        <w:rPr>
          <w:sz w:val="28"/>
          <w:szCs w:val="28"/>
          <w:vertAlign w:val="subscript"/>
        </w:rPr>
        <w:t>N</w:t>
      </w:r>
      <w:r>
        <w:rPr>
          <w:sz w:val="28"/>
          <w:szCs w:val="28"/>
        </w:rPr>
        <w:t>/E</w:t>
      </w:r>
      <w:r w:rsidRPr="00FC0C5A"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</w:rPr>
        <w:t>N</w:t>
      </w:r>
      <w:r>
        <w:rPr>
          <w:sz w:val="28"/>
          <w:szCs w:val="28"/>
        </w:rPr>
        <w:t>), E</w:t>
      </w:r>
      <w:r w:rsidRPr="00FC0C5A">
        <w:rPr>
          <w:sz w:val="28"/>
          <w:szCs w:val="28"/>
          <w:vertAlign w:val="subscript"/>
        </w:rPr>
        <w:t>N</w:t>
      </w:r>
      <w:r>
        <w:rPr>
          <w:sz w:val="28"/>
          <w:szCs w:val="28"/>
        </w:rPr>
        <w:t xml:space="preserve"> and E</w:t>
      </w:r>
      <w:r w:rsidRPr="00FC0C5A">
        <w:rPr>
          <w:sz w:val="28"/>
          <w:szCs w:val="28"/>
          <w:vertAlign w:val="subscript"/>
        </w:rPr>
        <w:t>2N</w:t>
      </w:r>
      <w:r>
        <w:rPr>
          <w:sz w:val="28"/>
          <w:szCs w:val="28"/>
        </w:rPr>
        <w:t xml:space="preserve"> being maximum errors while computing the mentioned method for that particular value of N. </w:t>
      </w:r>
    </w:p>
    <w:p w14:paraId="6929798E" w14:textId="09C501E2" w:rsidR="000F7F7B" w:rsidRDefault="006D2D4E" w:rsidP="006D2D4E">
      <w:pPr>
        <w:pStyle w:val="Heading1"/>
        <w:spacing w:before="240"/>
      </w:pPr>
      <w:r>
        <w:t>Ques – 1</w:t>
      </w:r>
    </w:p>
    <w:p w14:paraId="36D42F5B" w14:textId="595FD7F9" w:rsidR="00DB64EE" w:rsidRDefault="00DB64EE" w:rsidP="00DB64EE">
      <w:pPr>
        <w:spacing w:after="120"/>
        <w:rPr>
          <w:sz w:val="28"/>
          <w:szCs w:val="28"/>
        </w:rPr>
      </w:pPr>
      <w:r>
        <w:rPr>
          <w:sz w:val="28"/>
          <w:szCs w:val="28"/>
        </w:rPr>
        <w:t>Here, the following methods are implemented for given two parts: -</w:t>
      </w:r>
    </w:p>
    <w:p w14:paraId="0A550434" w14:textId="4BAA372B" w:rsidR="00DB64EE" w:rsidRDefault="00DB64EE" w:rsidP="00DB64E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Implicit-Euler’s Method.</w:t>
      </w:r>
    </w:p>
    <w:p w14:paraId="6BB0C0F5" w14:textId="52603562" w:rsidR="00DB64EE" w:rsidRDefault="00DB64EE" w:rsidP="00DB64E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2</w:t>
      </w:r>
      <w:r w:rsidRPr="00DB64EE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Order Runge-</w:t>
      </w:r>
      <w:proofErr w:type="spellStart"/>
      <w:r>
        <w:rPr>
          <w:sz w:val="28"/>
          <w:szCs w:val="28"/>
        </w:rPr>
        <w:t>Kutta</w:t>
      </w:r>
      <w:proofErr w:type="spellEnd"/>
      <w:r>
        <w:rPr>
          <w:sz w:val="28"/>
          <w:szCs w:val="28"/>
        </w:rPr>
        <w:t xml:space="preserve"> Method for c2 = ½, </w:t>
      </w:r>
      <w:r w:rsidR="003D3AAB">
        <w:rPr>
          <w:sz w:val="28"/>
          <w:szCs w:val="28"/>
        </w:rPr>
        <w:t>2/3</w:t>
      </w:r>
      <w:r>
        <w:rPr>
          <w:sz w:val="28"/>
          <w:szCs w:val="28"/>
        </w:rPr>
        <w:t xml:space="preserve"> and 1.</w:t>
      </w:r>
    </w:p>
    <w:p w14:paraId="5DBADDE1" w14:textId="33E49A66" w:rsidR="00DB64EE" w:rsidRDefault="00DB64EE" w:rsidP="00DB64EE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4</w:t>
      </w:r>
      <w:r w:rsidRPr="00DB64EE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Order Runge-</w:t>
      </w:r>
      <w:proofErr w:type="spellStart"/>
      <w:r>
        <w:rPr>
          <w:sz w:val="28"/>
          <w:szCs w:val="28"/>
        </w:rPr>
        <w:t>Kutta</w:t>
      </w:r>
      <w:proofErr w:type="spellEnd"/>
      <w:r>
        <w:rPr>
          <w:sz w:val="28"/>
          <w:szCs w:val="28"/>
        </w:rPr>
        <w:t xml:space="preserve"> Method (classical and </w:t>
      </w:r>
      <w:proofErr w:type="spellStart"/>
      <w:r>
        <w:rPr>
          <w:sz w:val="28"/>
          <w:szCs w:val="28"/>
        </w:rPr>
        <w:t>Kutta</w:t>
      </w:r>
      <w:proofErr w:type="spellEnd"/>
      <w:r>
        <w:rPr>
          <w:sz w:val="28"/>
          <w:szCs w:val="28"/>
        </w:rPr>
        <w:t xml:space="preserve"> Method).</w:t>
      </w:r>
    </w:p>
    <w:p w14:paraId="297EF315" w14:textId="3ED5EC30" w:rsidR="00DB64EE" w:rsidRDefault="00DB64EE" w:rsidP="00DB64EE">
      <w:pPr>
        <w:spacing w:after="120"/>
        <w:rPr>
          <w:sz w:val="28"/>
          <w:szCs w:val="28"/>
        </w:rPr>
      </w:pPr>
      <w:r>
        <w:rPr>
          <w:sz w:val="28"/>
          <w:szCs w:val="28"/>
        </w:rPr>
        <w:t>Following are the results thus obtained: -</w:t>
      </w:r>
    </w:p>
    <w:p w14:paraId="42CC70A1" w14:textId="1C135AF3" w:rsidR="00DB64EE" w:rsidRDefault="00DB64EE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94DFB7" wp14:editId="2ADBC3DD">
            <wp:extent cx="6858000" cy="2014855"/>
            <wp:effectExtent l="0" t="0" r="0" b="4445"/>
            <wp:docPr id="188097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71210" name="Picture 18809712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34D7" w14:textId="3C24CB2E" w:rsidR="00DB64EE" w:rsidRDefault="00DB64EE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0AD8AB" wp14:editId="2479A281">
            <wp:extent cx="3353567" cy="2752928"/>
            <wp:effectExtent l="0" t="0" r="0" b="3175"/>
            <wp:docPr id="14607407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40774" name="Picture 14607407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815" cy="27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6A936891" wp14:editId="0EBA847F">
            <wp:extent cx="3433864" cy="2855373"/>
            <wp:effectExtent l="0" t="0" r="0" b="2540"/>
            <wp:docPr id="5588655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65540" name="Picture 5588655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94" cy="287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5219" w14:textId="2D1E8F92" w:rsidR="00DB64EE" w:rsidRDefault="00DB64EE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B70561" wp14:editId="327D5F37">
            <wp:extent cx="3434875" cy="2772383"/>
            <wp:effectExtent l="0" t="0" r="0" b="0"/>
            <wp:docPr id="910664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64320" name="Picture 9106643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637" cy="278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87692AF" wp14:editId="753CA470">
            <wp:extent cx="3374570" cy="2733472"/>
            <wp:effectExtent l="0" t="0" r="3810" b="0"/>
            <wp:docPr id="15197770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77096" name="Picture 15197770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969" cy="276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65AE" w14:textId="77777777" w:rsidR="00DD23E0" w:rsidRDefault="00DD23E0" w:rsidP="00DB64EE">
      <w:pPr>
        <w:rPr>
          <w:sz w:val="28"/>
          <w:szCs w:val="28"/>
        </w:rPr>
      </w:pPr>
    </w:p>
    <w:p w14:paraId="2BB119FF" w14:textId="459A421A" w:rsidR="00DB64EE" w:rsidRDefault="00DB64EE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E6B098" wp14:editId="6EFC5B7D">
            <wp:extent cx="6858000" cy="2014855"/>
            <wp:effectExtent l="0" t="0" r="0" b="4445"/>
            <wp:docPr id="1191866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66457" name="Picture 11918664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0B6A" w14:textId="72CEA771" w:rsidR="00DB64EE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7D3691D" wp14:editId="4BED9A13">
            <wp:extent cx="3375498" cy="2718759"/>
            <wp:effectExtent l="0" t="0" r="3175" b="0"/>
            <wp:docPr id="3997383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38340" name="Picture 399738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119" cy="273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7CFA8C17" wp14:editId="7ED1A681">
            <wp:extent cx="3418956" cy="2714017"/>
            <wp:effectExtent l="0" t="0" r="0" b="3810"/>
            <wp:docPr id="20917492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9235" name="Picture 20917492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779" cy="276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B558" w14:textId="0307C3D8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988369" wp14:editId="30852463">
            <wp:extent cx="3398718" cy="2743200"/>
            <wp:effectExtent l="0" t="0" r="5080" b="0"/>
            <wp:docPr id="6825640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64072" name="Picture 6825640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34" cy="27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B6FD207" wp14:editId="1152CCBD">
            <wp:extent cx="3398520" cy="2735738"/>
            <wp:effectExtent l="0" t="0" r="5080" b="0"/>
            <wp:docPr id="2972294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29486" name="Picture 2972294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911" cy="275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2492" w14:textId="77777777" w:rsidR="00DD23E0" w:rsidRDefault="00DD23E0" w:rsidP="00DB64EE">
      <w:pPr>
        <w:rPr>
          <w:sz w:val="28"/>
          <w:szCs w:val="28"/>
        </w:rPr>
      </w:pPr>
    </w:p>
    <w:p w14:paraId="036C5E76" w14:textId="26A206FE" w:rsidR="00DB64EE" w:rsidRDefault="00DB64EE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F2F8B8" wp14:editId="565E29C3">
            <wp:extent cx="6858000" cy="2014855"/>
            <wp:effectExtent l="0" t="0" r="0" b="4445"/>
            <wp:docPr id="15630215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1567" name="Picture 15630215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6658" w14:textId="1C75B8D6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8949B9" wp14:editId="65ABF7EB">
            <wp:extent cx="3393765" cy="2733472"/>
            <wp:effectExtent l="0" t="0" r="0" b="0"/>
            <wp:docPr id="15247816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1625" name="Picture 15247816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34" cy="274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6B40B797" wp14:editId="21D4396E">
            <wp:extent cx="3418956" cy="2714017"/>
            <wp:effectExtent l="0" t="0" r="0" b="3810"/>
            <wp:docPr id="13907278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27812" name="Picture 13907278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882" cy="27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F495" w14:textId="1D8EE2B1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9A84F3" wp14:editId="6E9D4104">
            <wp:extent cx="3410771" cy="2752928"/>
            <wp:effectExtent l="0" t="0" r="5715" b="3175"/>
            <wp:docPr id="11604233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23335" name="Picture 11604233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284" cy="27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D9B629E" wp14:editId="499EDD51">
            <wp:extent cx="3347368" cy="2694562"/>
            <wp:effectExtent l="0" t="0" r="5715" b="0"/>
            <wp:docPr id="2528297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29749" name="Picture 25282974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050" cy="27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3E98" w14:textId="77777777" w:rsidR="00DD23E0" w:rsidRDefault="00DD23E0" w:rsidP="00DB64EE">
      <w:pPr>
        <w:rPr>
          <w:sz w:val="28"/>
          <w:szCs w:val="28"/>
        </w:rPr>
      </w:pPr>
    </w:p>
    <w:p w14:paraId="2742725D" w14:textId="3F6ACE9B" w:rsidR="00DB64EE" w:rsidRDefault="00DB64EE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84F59C" wp14:editId="0233E313">
            <wp:extent cx="6858000" cy="2014855"/>
            <wp:effectExtent l="0" t="0" r="0" b="4445"/>
            <wp:docPr id="1361195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95234" name="Picture 13611952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D30C" w14:textId="4B844A8D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E585B5" wp14:editId="7331693A">
            <wp:extent cx="3391669" cy="2772383"/>
            <wp:effectExtent l="0" t="0" r="0" b="0"/>
            <wp:docPr id="20140981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98134" name="Picture 20140981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728" cy="27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2D2CD007" wp14:editId="3FEC9C35">
            <wp:extent cx="3391535" cy="2731676"/>
            <wp:effectExtent l="0" t="0" r="0" b="0"/>
            <wp:docPr id="18116942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94228" name="Picture 18116942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31" cy="275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E781" w14:textId="50255D82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BD1C9" wp14:editId="531AA303">
            <wp:extent cx="3398718" cy="2743200"/>
            <wp:effectExtent l="0" t="0" r="5080" b="0"/>
            <wp:docPr id="714514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1406" name="Picture 7145140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312" cy="27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48130DF" wp14:editId="764F1662">
            <wp:extent cx="3398520" cy="2735738"/>
            <wp:effectExtent l="0" t="0" r="5080" b="0"/>
            <wp:docPr id="18685630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63085" name="Picture 186856308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183" cy="27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6FF7" w14:textId="77777777" w:rsidR="00DD23E0" w:rsidRDefault="00DD23E0" w:rsidP="00DB64EE">
      <w:pPr>
        <w:rPr>
          <w:sz w:val="28"/>
          <w:szCs w:val="28"/>
        </w:rPr>
      </w:pPr>
    </w:p>
    <w:p w14:paraId="21D274F6" w14:textId="06050925" w:rsidR="00DB64EE" w:rsidRDefault="00DB64EE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3C918F" wp14:editId="0608ABB7">
            <wp:extent cx="6858000" cy="2014855"/>
            <wp:effectExtent l="0" t="0" r="0" b="4445"/>
            <wp:docPr id="21444866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86691" name="Picture 21444866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1072" w14:textId="06B990AC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442542" wp14:editId="50F8DD50">
            <wp:extent cx="3412968" cy="2743200"/>
            <wp:effectExtent l="0" t="0" r="3810" b="0"/>
            <wp:docPr id="21291231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23123" name="Picture 21291231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98" cy="27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7EFBE6D" wp14:editId="2944D700">
            <wp:extent cx="3387040" cy="2723745"/>
            <wp:effectExtent l="0" t="0" r="4445" b="0"/>
            <wp:docPr id="13801220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22047" name="Picture 138012204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13" cy="276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4A78" w14:textId="54CC08DE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799BC1" wp14:editId="1494BDDF">
            <wp:extent cx="3398718" cy="2743200"/>
            <wp:effectExtent l="0" t="0" r="5080" b="0"/>
            <wp:docPr id="14475539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53937" name="Picture 14475539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633" cy="27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327D1673" wp14:editId="35D3ACB0">
            <wp:extent cx="3407790" cy="2743200"/>
            <wp:effectExtent l="0" t="0" r="0" b="0"/>
            <wp:docPr id="19508150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15076" name="Picture 195081507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1" cy="277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6C5D" w14:textId="77777777" w:rsidR="00DD23E0" w:rsidRDefault="00DD23E0" w:rsidP="00DB64EE">
      <w:pPr>
        <w:rPr>
          <w:sz w:val="28"/>
          <w:szCs w:val="28"/>
        </w:rPr>
      </w:pPr>
    </w:p>
    <w:p w14:paraId="24C2764F" w14:textId="10B0F510" w:rsidR="00DB64EE" w:rsidRDefault="00DB64EE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B6180A" wp14:editId="2FFA4E0B">
            <wp:extent cx="6858000" cy="2014855"/>
            <wp:effectExtent l="0" t="0" r="0" b="4445"/>
            <wp:docPr id="20856722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72222" name="Picture 20856722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D1BB" w14:textId="7BEBA373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DFF2EC" wp14:editId="3E93593F">
            <wp:extent cx="3411957" cy="2616740"/>
            <wp:effectExtent l="0" t="0" r="4445" b="0"/>
            <wp:docPr id="19759119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11925" name="Picture 19759119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124" cy="26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9EA7335" wp14:editId="0A501DC9">
            <wp:extent cx="3394953" cy="2652736"/>
            <wp:effectExtent l="0" t="0" r="0" b="1905"/>
            <wp:docPr id="10166137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13717" name="Picture 101661371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777" cy="27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7EF6" w14:textId="4309055C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3A80A6" wp14:editId="40C96C64">
            <wp:extent cx="3374613" cy="2723744"/>
            <wp:effectExtent l="0" t="0" r="3810" b="0"/>
            <wp:docPr id="188031436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14364" name="Picture 188031436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074" cy="274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C1F78D5" wp14:editId="30297064">
            <wp:extent cx="3424136" cy="2756358"/>
            <wp:effectExtent l="0" t="0" r="5080" b="0"/>
            <wp:docPr id="71345617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56178" name="Picture 71345617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132" cy="27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C48F" w14:textId="77777777" w:rsidR="00DD23E0" w:rsidRDefault="00DD23E0" w:rsidP="00DB64EE">
      <w:pPr>
        <w:rPr>
          <w:sz w:val="28"/>
          <w:szCs w:val="28"/>
        </w:rPr>
      </w:pPr>
    </w:p>
    <w:p w14:paraId="38B631D3" w14:textId="58CFCAD6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A561D0" wp14:editId="3242C970">
            <wp:extent cx="6858000" cy="2014855"/>
            <wp:effectExtent l="0" t="0" r="0" b="4445"/>
            <wp:docPr id="20268781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78179" name="Picture 202687817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2332" w14:textId="05606911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C27AD5" wp14:editId="23C0A292">
            <wp:extent cx="3384468" cy="2772383"/>
            <wp:effectExtent l="0" t="0" r="0" b="0"/>
            <wp:docPr id="19466205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2058" name="Picture 19466205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366" cy="279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5EAB74AF" wp14:editId="29C5C91A">
            <wp:extent cx="3383915" cy="2708539"/>
            <wp:effectExtent l="0" t="0" r="0" b="0"/>
            <wp:docPr id="128820566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05664" name="Picture 128820566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149" cy="27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BA97" w14:textId="63A0BB6A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9C40BE" wp14:editId="698EE3CB">
            <wp:extent cx="3377267" cy="2772383"/>
            <wp:effectExtent l="0" t="0" r="1270" b="0"/>
            <wp:docPr id="184734821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8212" name="Picture 184734821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077" cy="28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9656EA">
        <w:rPr>
          <w:noProof/>
          <w:sz w:val="28"/>
          <w:szCs w:val="28"/>
        </w:rPr>
        <w:drawing>
          <wp:inline distT="0" distB="0" distL="0" distR="0" wp14:anchorId="2842B0E5" wp14:editId="29B6EC2B">
            <wp:extent cx="3433864" cy="2764189"/>
            <wp:effectExtent l="0" t="0" r="0" b="4445"/>
            <wp:docPr id="58488812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8126" name="Picture 58488812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314" cy="280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9CF0" w14:textId="77777777" w:rsidR="009656EA" w:rsidRDefault="009656EA" w:rsidP="00DB64EE">
      <w:pPr>
        <w:rPr>
          <w:sz w:val="28"/>
          <w:szCs w:val="28"/>
        </w:rPr>
      </w:pPr>
    </w:p>
    <w:p w14:paraId="13619EC6" w14:textId="72F245A7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66FF98" wp14:editId="25354168">
            <wp:extent cx="6858000" cy="2014855"/>
            <wp:effectExtent l="0" t="0" r="0" b="4445"/>
            <wp:docPr id="65131489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14890" name="Picture 6513148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A27D" w14:textId="50E52B79" w:rsidR="009656EA" w:rsidRDefault="009656EA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22E3B4" wp14:editId="4949A7CB">
            <wp:extent cx="3401447" cy="2694562"/>
            <wp:effectExtent l="0" t="0" r="2540" b="0"/>
            <wp:docPr id="88448705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7058" name="Picture 88448705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65" cy="273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2C1A990" wp14:editId="3BA1CD31">
            <wp:extent cx="3401060" cy="2740729"/>
            <wp:effectExtent l="0" t="0" r="2540" b="2540"/>
            <wp:docPr id="149798541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85411" name="Picture 149798541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008" cy="27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5ABA" w14:textId="57E21CA5" w:rsidR="009656EA" w:rsidRDefault="009656EA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7B6391" wp14:editId="7233787A">
            <wp:extent cx="3398718" cy="2743200"/>
            <wp:effectExtent l="0" t="0" r="5080" b="0"/>
            <wp:docPr id="13406095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09546" name="Picture 134060954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910" cy="27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871BF7C" wp14:editId="61A42BDC">
            <wp:extent cx="3407790" cy="2743200"/>
            <wp:effectExtent l="0" t="0" r="0" b="0"/>
            <wp:docPr id="74170953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09533" name="Picture 74170953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640" cy="27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1256" w14:textId="77777777" w:rsidR="009656EA" w:rsidRDefault="009656EA" w:rsidP="00DB64EE">
      <w:pPr>
        <w:rPr>
          <w:sz w:val="28"/>
          <w:szCs w:val="28"/>
        </w:rPr>
      </w:pPr>
    </w:p>
    <w:p w14:paraId="31479DE3" w14:textId="547E51CB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14AC5F" wp14:editId="29AEA189">
            <wp:extent cx="6858000" cy="2014855"/>
            <wp:effectExtent l="0" t="0" r="0" b="4445"/>
            <wp:docPr id="11281918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91814" name="Picture 112819181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8F61" w14:textId="447D4B6C" w:rsidR="009656EA" w:rsidRDefault="009656EA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94E6F5" wp14:editId="04C055B1">
            <wp:extent cx="3413726" cy="2704289"/>
            <wp:effectExtent l="0" t="0" r="3175" b="1270"/>
            <wp:docPr id="24323377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33779" name="Picture 243233779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87" cy="272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5C34142" wp14:editId="76751555">
            <wp:extent cx="3392056" cy="2733473"/>
            <wp:effectExtent l="0" t="0" r="0" b="0"/>
            <wp:docPr id="84113666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36665" name="Picture 84113666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39" cy="27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768B" w14:textId="55DF400D" w:rsidR="009656EA" w:rsidRDefault="009656EA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788D0C" wp14:editId="043EC0BF">
            <wp:extent cx="3410771" cy="2752928"/>
            <wp:effectExtent l="0" t="0" r="5715" b="3175"/>
            <wp:docPr id="131138698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86988" name="Picture 131138698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825" cy="277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70A920F1" wp14:editId="18620AA3">
            <wp:extent cx="3356043" cy="2701545"/>
            <wp:effectExtent l="0" t="0" r="0" b="3810"/>
            <wp:docPr id="5439881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8812" name="Picture 5439881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43" cy="27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5C02" w14:textId="77777777" w:rsidR="009656EA" w:rsidRDefault="009656EA" w:rsidP="00DB64EE">
      <w:pPr>
        <w:rPr>
          <w:sz w:val="28"/>
          <w:szCs w:val="28"/>
        </w:rPr>
      </w:pPr>
    </w:p>
    <w:p w14:paraId="2C260C13" w14:textId="76092791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3FCCDA" wp14:editId="040FD55A">
            <wp:extent cx="6858000" cy="2014855"/>
            <wp:effectExtent l="0" t="0" r="0" b="4445"/>
            <wp:docPr id="163620541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05414" name="Picture 163620541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51E5" w14:textId="69309B9D" w:rsidR="009656EA" w:rsidRDefault="009656EA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586F18C" wp14:editId="17AB0EC3">
            <wp:extent cx="3400865" cy="2733472"/>
            <wp:effectExtent l="0" t="0" r="3175" b="0"/>
            <wp:docPr id="120766311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63114" name="Picture 1207663114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992" cy="275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8CEBAAB" wp14:editId="3E9C9273">
            <wp:extent cx="3400425" cy="2780856"/>
            <wp:effectExtent l="0" t="0" r="3175" b="635"/>
            <wp:docPr id="180567638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76383" name="Picture 1805676383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840" cy="27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879A" w14:textId="300A0289" w:rsidR="009656EA" w:rsidRDefault="009656EA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2F7AB1" wp14:editId="01052D04">
            <wp:extent cx="3410771" cy="2752928"/>
            <wp:effectExtent l="0" t="0" r="5715" b="3175"/>
            <wp:docPr id="139388851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88511" name="Picture 139388851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33" cy="28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B1006B5" wp14:editId="73398737">
            <wp:extent cx="3395706" cy="2733473"/>
            <wp:effectExtent l="0" t="0" r="0" b="0"/>
            <wp:docPr id="167235122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51221" name="Picture 1672351221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139" cy="27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6095" w14:textId="77777777" w:rsidR="009656EA" w:rsidRDefault="009656EA" w:rsidP="00DB64EE">
      <w:pPr>
        <w:rPr>
          <w:sz w:val="28"/>
          <w:szCs w:val="28"/>
        </w:rPr>
      </w:pPr>
    </w:p>
    <w:p w14:paraId="220FDA8A" w14:textId="7AFA70E8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CA6652" wp14:editId="6582B515">
            <wp:extent cx="6858000" cy="2014855"/>
            <wp:effectExtent l="0" t="0" r="0" b="4445"/>
            <wp:docPr id="132523418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34181" name="Picture 132523418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525D" w14:textId="572AA02C" w:rsidR="009656EA" w:rsidRDefault="009656EA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0A884C" wp14:editId="79C770A6">
            <wp:extent cx="3415445" cy="2694562"/>
            <wp:effectExtent l="0" t="0" r="1270" b="0"/>
            <wp:docPr id="193371132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11324" name="Picture 193371132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814" cy="27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94FA3BC" wp14:editId="2A1EC710">
            <wp:extent cx="3365770" cy="2701013"/>
            <wp:effectExtent l="0" t="0" r="0" b="4445"/>
            <wp:docPr id="207390698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06986" name="Picture 2073906986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28" cy="27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1294" w14:textId="2D828E2F" w:rsidR="009656EA" w:rsidRDefault="009656EA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5F6AC7" wp14:editId="2F0D3E60">
            <wp:extent cx="3410771" cy="2752928"/>
            <wp:effectExtent l="0" t="0" r="5715" b="3175"/>
            <wp:docPr id="105342339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23391" name="Picture 1053423391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404" cy="277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4956F27" wp14:editId="32EFA803">
            <wp:extent cx="3356043" cy="2673809"/>
            <wp:effectExtent l="0" t="0" r="0" b="6350"/>
            <wp:docPr id="61186515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65157" name="Picture 611865157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149" cy="269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5557" w14:textId="77777777" w:rsidR="009656EA" w:rsidRDefault="009656EA" w:rsidP="00DB64EE">
      <w:pPr>
        <w:rPr>
          <w:sz w:val="28"/>
          <w:szCs w:val="28"/>
        </w:rPr>
      </w:pPr>
    </w:p>
    <w:p w14:paraId="0EF82289" w14:textId="3A9AA0C9" w:rsidR="00DD23E0" w:rsidRDefault="00DD23E0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170FDE" wp14:editId="354B2A07">
            <wp:extent cx="6858000" cy="2014855"/>
            <wp:effectExtent l="0" t="0" r="0" b="4445"/>
            <wp:docPr id="36372730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27308" name="Picture 36372730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BBAE" w14:textId="25362545" w:rsidR="009656EA" w:rsidRDefault="009656EA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DE4022" wp14:editId="414298E0">
            <wp:extent cx="3404681" cy="2611160"/>
            <wp:effectExtent l="0" t="0" r="0" b="5080"/>
            <wp:docPr id="105734279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42797" name="Picture 1057342797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473" cy="26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29409B50" wp14:editId="0C9B6A1D">
            <wp:extent cx="3398683" cy="2655651"/>
            <wp:effectExtent l="0" t="0" r="5080" b="0"/>
            <wp:docPr id="51630122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01221" name="Picture 51630122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28" cy="270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E855" w14:textId="058F5BC9" w:rsidR="009656EA" w:rsidRDefault="009656EA" w:rsidP="00DB64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176318" wp14:editId="4F3DB025">
            <wp:extent cx="3386665" cy="2733472"/>
            <wp:effectExtent l="0" t="0" r="4445" b="0"/>
            <wp:docPr id="183180963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09639" name="Picture 1831809639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04" cy="27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67C0CEC3" wp14:editId="68B3A7EA">
            <wp:extent cx="3386455" cy="2698038"/>
            <wp:effectExtent l="0" t="0" r="4445" b="0"/>
            <wp:docPr id="226562295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62295" name="Picture 226562295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172" cy="27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A59C" w14:textId="4C7EEF56" w:rsidR="009656EA" w:rsidRDefault="009656EA" w:rsidP="00DB64EE">
      <w:pPr>
        <w:rPr>
          <w:sz w:val="28"/>
          <w:szCs w:val="28"/>
        </w:rPr>
      </w:pPr>
      <w:r>
        <w:rPr>
          <w:sz w:val="28"/>
          <w:szCs w:val="28"/>
        </w:rPr>
        <w:t xml:space="preserve">It is observed that the Implicit-Euler is performing the worst in these methods and Fourth Order Runge </w:t>
      </w:r>
      <w:proofErr w:type="spellStart"/>
      <w:r>
        <w:rPr>
          <w:sz w:val="28"/>
          <w:szCs w:val="28"/>
        </w:rPr>
        <w:t>Kutta</w:t>
      </w:r>
      <w:proofErr w:type="spellEnd"/>
      <w:r>
        <w:rPr>
          <w:sz w:val="28"/>
          <w:szCs w:val="28"/>
        </w:rPr>
        <w:t xml:space="preserve"> is giving a very good approximation of the given IVP. The graph for actual and approximated solution is almost coinciding in case me Fourth Order Runge-</w:t>
      </w:r>
      <w:proofErr w:type="spellStart"/>
      <w:r>
        <w:rPr>
          <w:sz w:val="28"/>
          <w:szCs w:val="28"/>
        </w:rPr>
        <w:t>Kutta</w:t>
      </w:r>
      <w:proofErr w:type="spellEnd"/>
      <w:r>
        <w:rPr>
          <w:sz w:val="28"/>
          <w:szCs w:val="28"/>
        </w:rPr>
        <w:t xml:space="preserve"> methods.</w:t>
      </w:r>
    </w:p>
    <w:p w14:paraId="624F1B51" w14:textId="2BF37855" w:rsidR="009656EA" w:rsidRDefault="009656EA" w:rsidP="00DB64EE">
      <w:pPr>
        <w:rPr>
          <w:sz w:val="28"/>
          <w:szCs w:val="28"/>
        </w:rPr>
      </w:pPr>
      <w:r>
        <w:rPr>
          <w:sz w:val="28"/>
          <w:szCs w:val="28"/>
        </w:rPr>
        <w:t>Second Order Runge-</w:t>
      </w:r>
      <w:proofErr w:type="spellStart"/>
      <w:r>
        <w:rPr>
          <w:sz w:val="28"/>
          <w:szCs w:val="28"/>
        </w:rPr>
        <w:t>Kutta</w:t>
      </w:r>
      <w:proofErr w:type="spellEnd"/>
      <w:r>
        <w:rPr>
          <w:sz w:val="28"/>
          <w:szCs w:val="28"/>
        </w:rPr>
        <w:t xml:space="preserve"> methods are performing better than the Implicit-Euler’s method while worse than Fourth Order Runge-</w:t>
      </w:r>
      <w:proofErr w:type="spellStart"/>
      <w:r>
        <w:rPr>
          <w:sz w:val="28"/>
          <w:szCs w:val="28"/>
        </w:rPr>
        <w:t>Kutta</w:t>
      </w:r>
      <w:proofErr w:type="spellEnd"/>
      <w:r>
        <w:rPr>
          <w:sz w:val="28"/>
          <w:szCs w:val="28"/>
        </w:rPr>
        <w:t xml:space="preserve"> method, which is as expected.</w:t>
      </w:r>
    </w:p>
    <w:p w14:paraId="0953BC33" w14:textId="3B4DC7D1" w:rsidR="009656EA" w:rsidRDefault="009656EA" w:rsidP="009656EA">
      <w:pPr>
        <w:pStyle w:val="Heading1"/>
        <w:spacing w:before="240"/>
      </w:pPr>
      <w:r>
        <w:t>Ques – 2</w:t>
      </w:r>
    </w:p>
    <w:p w14:paraId="7A2A3630" w14:textId="722A626E" w:rsidR="009656EA" w:rsidRDefault="009656EA" w:rsidP="009656EA">
      <w:pPr>
        <w:rPr>
          <w:sz w:val="28"/>
          <w:szCs w:val="28"/>
        </w:rPr>
      </w:pPr>
      <w:r>
        <w:rPr>
          <w:sz w:val="28"/>
          <w:szCs w:val="28"/>
        </w:rPr>
        <w:t>Here the Fourth Order Runge-</w:t>
      </w:r>
      <w:proofErr w:type="spellStart"/>
      <w:r>
        <w:rPr>
          <w:sz w:val="28"/>
          <w:szCs w:val="28"/>
        </w:rPr>
        <w:t>Kutta</w:t>
      </w:r>
      <w:proofErr w:type="spellEnd"/>
      <w:r>
        <w:rPr>
          <w:sz w:val="28"/>
          <w:szCs w:val="28"/>
        </w:rPr>
        <w:t xml:space="preserve"> methods are implemented for the given IVP and </w:t>
      </w:r>
      <w:r w:rsidR="00354EAF">
        <w:rPr>
          <w:sz w:val="28"/>
          <w:szCs w:val="28"/>
        </w:rPr>
        <w:t>those 4 plots same is question-1 are formed. The results obtained are as follows: -</w:t>
      </w:r>
    </w:p>
    <w:p w14:paraId="5CC4699D" w14:textId="77777777" w:rsidR="00354EAF" w:rsidRDefault="00354EAF" w:rsidP="009656EA">
      <w:pPr>
        <w:rPr>
          <w:sz w:val="28"/>
          <w:szCs w:val="28"/>
        </w:rPr>
      </w:pPr>
    </w:p>
    <w:p w14:paraId="10CA613A" w14:textId="6775EF30" w:rsidR="00354EAF" w:rsidRDefault="00354EAF" w:rsidP="009656E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660278" wp14:editId="29525CED">
            <wp:extent cx="6858000" cy="2291715"/>
            <wp:effectExtent l="0" t="0" r="0" b="0"/>
            <wp:docPr id="196709161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91615" name="Picture 196709161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1C8D" w14:textId="764E0950" w:rsidR="00354EAF" w:rsidRDefault="00354EAF" w:rsidP="009656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35F4DB" wp14:editId="47998C99">
            <wp:extent cx="3407510" cy="2655651"/>
            <wp:effectExtent l="0" t="0" r="0" b="0"/>
            <wp:docPr id="147612566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25668" name="Picture 1476125668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447" cy="267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2AC84663" wp14:editId="522A9B6D">
            <wp:extent cx="3402609" cy="2548647"/>
            <wp:effectExtent l="0" t="0" r="1270" b="4445"/>
            <wp:docPr id="214448247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82479" name="Picture 2144482479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720" cy="260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72B" w14:textId="281F3937" w:rsidR="00354EAF" w:rsidRDefault="00354EAF" w:rsidP="009656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E3D2AB" wp14:editId="254138BE">
            <wp:extent cx="3416198" cy="2752928"/>
            <wp:effectExtent l="0" t="0" r="635" b="3175"/>
            <wp:docPr id="154887571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75716" name="Picture 154887571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710" cy="27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50E2C819" wp14:editId="752EF385">
            <wp:extent cx="3365770" cy="2593188"/>
            <wp:effectExtent l="0" t="0" r="0" b="0"/>
            <wp:docPr id="56575220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52207" name="Picture 565752207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088" cy="26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A17E" w14:textId="7D2E6263" w:rsidR="00354EAF" w:rsidRDefault="00354EAF" w:rsidP="009656E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8EAB0E" wp14:editId="6384B55F">
            <wp:extent cx="3404681" cy="2713876"/>
            <wp:effectExtent l="0" t="0" r="0" b="4445"/>
            <wp:docPr id="117469072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0729" name="Picture 1174690729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771" cy="27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77816A3F" wp14:editId="7C36F5E8">
            <wp:extent cx="3404235" cy="2713521"/>
            <wp:effectExtent l="0" t="0" r="0" b="4445"/>
            <wp:docPr id="60800767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07672" name="Picture 608007672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50" cy="274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6C2D" w14:textId="2701A16F" w:rsidR="00354EAF" w:rsidRDefault="00354EAF" w:rsidP="009656E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5B5A3C" wp14:editId="49FCA446">
            <wp:extent cx="3406511" cy="2714017"/>
            <wp:effectExtent l="0" t="0" r="0" b="3810"/>
            <wp:docPr id="9191020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020" name="Picture 9191020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030" cy="27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49AD8CC" wp14:editId="4FECC98A">
            <wp:extent cx="3406140" cy="2713721"/>
            <wp:effectExtent l="0" t="0" r="0" b="4445"/>
            <wp:docPr id="36301663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16631" name="Picture 363016631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635" cy="272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A54F" w14:textId="18818FA8" w:rsidR="00354EAF" w:rsidRPr="009656EA" w:rsidRDefault="00354EAF" w:rsidP="009656EA">
      <w:pPr>
        <w:rPr>
          <w:sz w:val="28"/>
          <w:szCs w:val="28"/>
        </w:rPr>
      </w:pPr>
      <w:r>
        <w:rPr>
          <w:sz w:val="28"/>
          <w:szCs w:val="28"/>
        </w:rPr>
        <w:t xml:space="preserve">Both classical and </w:t>
      </w:r>
      <w:proofErr w:type="spellStart"/>
      <w:r>
        <w:rPr>
          <w:sz w:val="28"/>
          <w:szCs w:val="28"/>
        </w:rPr>
        <w:t>Kutta</w:t>
      </w:r>
      <w:proofErr w:type="spellEnd"/>
      <w:r>
        <w:rPr>
          <w:sz w:val="28"/>
          <w:szCs w:val="28"/>
        </w:rPr>
        <w:t xml:space="preserve"> method are performing nearly the same as each other. </w:t>
      </w:r>
      <w:proofErr w:type="spellStart"/>
      <w:r>
        <w:rPr>
          <w:sz w:val="28"/>
          <w:szCs w:val="28"/>
        </w:rPr>
        <w:t>Kutta</w:t>
      </w:r>
      <w:proofErr w:type="spellEnd"/>
      <w:r>
        <w:rPr>
          <w:sz w:val="28"/>
          <w:szCs w:val="28"/>
        </w:rPr>
        <w:t xml:space="preserve"> method is giving better final estimate in this case.</w:t>
      </w:r>
    </w:p>
    <w:sectPr w:rsidR="00354EAF" w:rsidRPr="009656EA" w:rsidSect="006D2D4E">
      <w:footerReference w:type="default" r:id="rId7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531D8" w14:textId="77777777" w:rsidR="00EC0C8C" w:rsidRDefault="00EC0C8C">
      <w:pPr>
        <w:spacing w:after="0" w:line="240" w:lineRule="auto"/>
      </w:pPr>
      <w:r>
        <w:separator/>
      </w:r>
    </w:p>
    <w:p w14:paraId="44861CD6" w14:textId="77777777" w:rsidR="00EC0C8C" w:rsidRDefault="00EC0C8C"/>
    <w:p w14:paraId="680D10C3" w14:textId="77777777" w:rsidR="00EC0C8C" w:rsidRDefault="00EC0C8C"/>
  </w:endnote>
  <w:endnote w:type="continuationSeparator" w:id="0">
    <w:p w14:paraId="00A86DD1" w14:textId="77777777" w:rsidR="00EC0C8C" w:rsidRDefault="00EC0C8C">
      <w:pPr>
        <w:spacing w:after="0" w:line="240" w:lineRule="auto"/>
      </w:pPr>
      <w:r>
        <w:continuationSeparator/>
      </w:r>
    </w:p>
    <w:p w14:paraId="5889970F" w14:textId="77777777" w:rsidR="00EC0C8C" w:rsidRDefault="00EC0C8C"/>
    <w:p w14:paraId="3174F3C4" w14:textId="77777777" w:rsidR="00EC0C8C" w:rsidRDefault="00EC0C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9924D1" w14:textId="77777777" w:rsidR="000F7F7B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DF49F" w14:textId="77777777" w:rsidR="00EC0C8C" w:rsidRDefault="00EC0C8C">
      <w:pPr>
        <w:spacing w:after="0" w:line="240" w:lineRule="auto"/>
      </w:pPr>
      <w:r>
        <w:separator/>
      </w:r>
    </w:p>
    <w:p w14:paraId="38CE78A4" w14:textId="77777777" w:rsidR="00EC0C8C" w:rsidRDefault="00EC0C8C"/>
    <w:p w14:paraId="63F6EF3D" w14:textId="77777777" w:rsidR="00EC0C8C" w:rsidRDefault="00EC0C8C"/>
  </w:footnote>
  <w:footnote w:type="continuationSeparator" w:id="0">
    <w:p w14:paraId="52325D40" w14:textId="77777777" w:rsidR="00EC0C8C" w:rsidRDefault="00EC0C8C">
      <w:pPr>
        <w:spacing w:after="0" w:line="240" w:lineRule="auto"/>
      </w:pPr>
      <w:r>
        <w:continuationSeparator/>
      </w:r>
    </w:p>
    <w:p w14:paraId="713032AB" w14:textId="77777777" w:rsidR="00EC0C8C" w:rsidRDefault="00EC0C8C"/>
    <w:p w14:paraId="6114C2D4" w14:textId="77777777" w:rsidR="00EC0C8C" w:rsidRDefault="00EC0C8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7D406D"/>
    <w:multiLevelType w:val="hybridMultilevel"/>
    <w:tmpl w:val="D9E23944"/>
    <w:lvl w:ilvl="0" w:tplc="8B408C6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A72E70"/>
    <w:multiLevelType w:val="hybridMultilevel"/>
    <w:tmpl w:val="CAFE01E0"/>
    <w:lvl w:ilvl="0" w:tplc="9260FFC4">
      <w:numFmt w:val="bullet"/>
      <w:lvlText w:val="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0552048">
    <w:abstractNumId w:val="9"/>
  </w:num>
  <w:num w:numId="2" w16cid:durableId="215554163">
    <w:abstractNumId w:val="13"/>
  </w:num>
  <w:num w:numId="3" w16cid:durableId="1591232742">
    <w:abstractNumId w:val="16"/>
  </w:num>
  <w:num w:numId="4" w16cid:durableId="467087819">
    <w:abstractNumId w:val="14"/>
  </w:num>
  <w:num w:numId="5" w16cid:durableId="789669467">
    <w:abstractNumId w:val="12"/>
  </w:num>
  <w:num w:numId="6" w16cid:durableId="1343317150">
    <w:abstractNumId w:val="7"/>
  </w:num>
  <w:num w:numId="7" w16cid:durableId="270168634">
    <w:abstractNumId w:val="6"/>
  </w:num>
  <w:num w:numId="8" w16cid:durableId="1054429661">
    <w:abstractNumId w:val="5"/>
  </w:num>
  <w:num w:numId="9" w16cid:durableId="941259450">
    <w:abstractNumId w:val="4"/>
  </w:num>
  <w:num w:numId="10" w16cid:durableId="722755110">
    <w:abstractNumId w:val="8"/>
  </w:num>
  <w:num w:numId="11" w16cid:durableId="1192304165">
    <w:abstractNumId w:val="3"/>
  </w:num>
  <w:num w:numId="12" w16cid:durableId="1574581068">
    <w:abstractNumId w:val="2"/>
  </w:num>
  <w:num w:numId="13" w16cid:durableId="1333754000">
    <w:abstractNumId w:val="1"/>
  </w:num>
  <w:num w:numId="14" w16cid:durableId="226916633">
    <w:abstractNumId w:val="0"/>
  </w:num>
  <w:num w:numId="15" w16cid:durableId="725496941">
    <w:abstractNumId w:val="15"/>
  </w:num>
  <w:num w:numId="16" w16cid:durableId="646520574">
    <w:abstractNumId w:val="17"/>
  </w:num>
  <w:num w:numId="17" w16cid:durableId="1224566829">
    <w:abstractNumId w:val="11"/>
  </w:num>
  <w:num w:numId="18" w16cid:durableId="16959572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D4E"/>
    <w:rsid w:val="000F7F7B"/>
    <w:rsid w:val="00354EAF"/>
    <w:rsid w:val="003D3AAB"/>
    <w:rsid w:val="006D2D4E"/>
    <w:rsid w:val="009656EA"/>
    <w:rsid w:val="00BB5ADC"/>
    <w:rsid w:val="00DB64EE"/>
    <w:rsid w:val="00DD23E0"/>
    <w:rsid w:val="00EC0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20564C"/>
  <w15:chartTrackingRefBased/>
  <w15:docId w15:val="{03AEE9C2-4890-4F41-8731-EFCE519F6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ListParagraph">
    <w:name w:val="List Paragraph"/>
    <w:basedOn w:val="Normal"/>
    <w:uiPriority w:val="34"/>
    <w:unhideWhenUsed/>
    <w:qFormat/>
    <w:rsid w:val="00DB64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panshugoyal8107/Library/Containers/com.microsoft.Word/Data/Library/Application%20Support/Microsoft/Office/16.0/DTS/en-IN%7b2A7CEAD9-AEC0-8045-A1BC-F5CCF1A872CF%7d/%7bAB8ECE27-CCE2-2A4A-899D-52EFBE11CB20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{AB8ECE27-CCE2-2A4A-899D-52EFBE11CB20}tf10002081.dotx</Template>
  <TotalTime>49</TotalTime>
  <Pages>15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DIPANSHU GOYAL</cp:lastModifiedBy>
  <cp:revision>2</cp:revision>
  <dcterms:created xsi:type="dcterms:W3CDTF">2024-03-26T12:26:00Z</dcterms:created>
  <dcterms:modified xsi:type="dcterms:W3CDTF">2024-03-27T13:50:00Z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